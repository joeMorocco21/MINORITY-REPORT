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606E0" w14:textId="77777777" w:rsidR="003348F3" w:rsidRDefault="00986693">
      <w:pPr>
        <w:pStyle w:val="Paragraphedeliste"/>
        <w:numPr>
          <w:ilvl w:val="0"/>
          <w:numId w:val="1"/>
        </w:numPr>
        <w:rPr>
          <w:rFonts w:ascii="Ubuntu Light" w:hAnsi="Ubuntu Light"/>
          <w:b/>
          <w:bCs/>
          <w:sz w:val="48"/>
          <w:szCs w:val="48"/>
        </w:rPr>
      </w:pPr>
      <w:r>
        <w:rPr>
          <w:rFonts w:ascii="Ubuntu Light" w:hAnsi="Ubuntu Light"/>
          <w:b/>
          <w:bCs/>
          <w:sz w:val="48"/>
          <w:szCs w:val="48"/>
        </w:rPr>
        <w:t>Mission I</w:t>
      </w:r>
    </w:p>
    <w:p w14:paraId="6D1606E1" w14:textId="77777777" w:rsidR="003348F3" w:rsidRDefault="003348F3">
      <w:pPr>
        <w:pStyle w:val="Paragraphedeliste"/>
      </w:pPr>
    </w:p>
    <w:p w14:paraId="6D1606E2" w14:textId="77777777" w:rsidR="003348F3" w:rsidRDefault="00986693">
      <w:pPr>
        <w:pStyle w:val="Paragraphedeliste"/>
        <w:ind w:left="-993"/>
      </w:pPr>
      <w:r>
        <w:rPr>
          <w:noProof/>
        </w:rPr>
        <w:drawing>
          <wp:inline distT="0" distB="0" distL="0" distR="0" wp14:anchorId="6D1606E0" wp14:editId="6D1606E1">
            <wp:extent cx="6838623" cy="3841449"/>
            <wp:effectExtent l="0" t="0" r="327" b="6651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8623" cy="38414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D1606E3" w14:textId="77777777" w:rsidR="003348F3" w:rsidRDefault="003348F3">
      <w:pPr>
        <w:pStyle w:val="Paragraphedeliste"/>
        <w:ind w:left="-993"/>
      </w:pPr>
    </w:p>
    <w:p w14:paraId="6D1606E4" w14:textId="77777777" w:rsidR="003348F3" w:rsidRDefault="00986693">
      <w:pPr>
        <w:pStyle w:val="Paragraphedeliste"/>
        <w:ind w:left="-993"/>
      </w:pPr>
      <w:r>
        <w:rPr>
          <w:noProof/>
        </w:rPr>
        <w:drawing>
          <wp:inline distT="0" distB="0" distL="0" distR="0" wp14:anchorId="6D1606E2" wp14:editId="6D1606E3">
            <wp:extent cx="7156451" cy="3696333"/>
            <wp:effectExtent l="0" t="0" r="6349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6451" cy="369633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D1606E5" w14:textId="77777777" w:rsidR="003348F3" w:rsidRDefault="003348F3">
      <w:pPr>
        <w:pStyle w:val="Paragraphedeliste"/>
        <w:ind w:left="-993"/>
      </w:pPr>
    </w:p>
    <w:p w14:paraId="6D1606E6" w14:textId="77777777" w:rsidR="003348F3" w:rsidRDefault="003348F3">
      <w:pPr>
        <w:pStyle w:val="Paragraphedeliste"/>
        <w:ind w:left="-993"/>
      </w:pPr>
    </w:p>
    <w:p w14:paraId="6D1606E7" w14:textId="77777777" w:rsidR="003348F3" w:rsidRDefault="003348F3">
      <w:pPr>
        <w:pStyle w:val="Paragraphedeliste"/>
        <w:ind w:left="-993"/>
      </w:pPr>
    </w:p>
    <w:p w14:paraId="6D1606E8" w14:textId="77777777" w:rsidR="003348F3" w:rsidRDefault="003348F3">
      <w:pPr>
        <w:pStyle w:val="Paragraphedeliste"/>
        <w:ind w:left="-993"/>
      </w:pPr>
    </w:p>
    <w:p w14:paraId="6D1606E9" w14:textId="77777777" w:rsidR="003348F3" w:rsidRDefault="00986693">
      <w:pPr>
        <w:pStyle w:val="Paragraphedeliste"/>
        <w:ind w:left="-993"/>
      </w:pPr>
      <w:r>
        <w:rPr>
          <w:noProof/>
        </w:rPr>
        <w:lastRenderedPageBreak/>
        <w:drawing>
          <wp:inline distT="0" distB="0" distL="0" distR="0" wp14:anchorId="6D1606E4" wp14:editId="6D1606E5">
            <wp:extent cx="7147563" cy="4401821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47563" cy="44018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D1606EA" w14:textId="77777777" w:rsidR="003348F3" w:rsidRDefault="00986693">
      <w:pPr>
        <w:pStyle w:val="Paragraphedeliste"/>
        <w:ind w:left="-993"/>
      </w:pPr>
      <w:r>
        <w:rPr>
          <w:noProof/>
        </w:rPr>
        <w:drawing>
          <wp:inline distT="0" distB="0" distL="0" distR="0" wp14:anchorId="6D1606E6" wp14:editId="6D1606E7">
            <wp:extent cx="7030318" cy="1175287"/>
            <wp:effectExtent l="0" t="0" r="0" b="5813"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30318" cy="117528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D1606EB" w14:textId="77777777" w:rsidR="003348F3" w:rsidRDefault="003348F3">
      <w:pPr>
        <w:pStyle w:val="Paragraphedeliste"/>
        <w:ind w:left="-993"/>
      </w:pPr>
    </w:p>
    <w:p w14:paraId="6D1606EC" w14:textId="77777777" w:rsidR="003348F3" w:rsidRDefault="00986693">
      <w:pPr>
        <w:pStyle w:val="Paragraphedeliste"/>
        <w:numPr>
          <w:ilvl w:val="0"/>
          <w:numId w:val="1"/>
        </w:numPr>
        <w:rPr>
          <w:rFonts w:ascii="Ubuntu Light" w:hAnsi="Ubuntu Light"/>
          <w:b/>
          <w:bCs/>
          <w:sz w:val="48"/>
          <w:szCs w:val="48"/>
        </w:rPr>
      </w:pPr>
      <w:r>
        <w:rPr>
          <w:rFonts w:ascii="Ubuntu Light" w:hAnsi="Ubuntu Light"/>
          <w:b/>
          <w:bCs/>
          <w:sz w:val="48"/>
          <w:szCs w:val="48"/>
        </w:rPr>
        <w:t>Mission 2</w:t>
      </w:r>
    </w:p>
    <w:p w14:paraId="6D1606ED" w14:textId="77777777" w:rsidR="003348F3" w:rsidRDefault="003348F3">
      <w:pPr>
        <w:pStyle w:val="Paragraphedeliste"/>
        <w:rPr>
          <w:rFonts w:ascii="Ubuntu Light" w:hAnsi="Ubuntu Light"/>
          <w:b/>
          <w:bCs/>
          <w:sz w:val="48"/>
          <w:szCs w:val="48"/>
        </w:rPr>
      </w:pPr>
    </w:p>
    <w:p w14:paraId="6D1606EE" w14:textId="77777777" w:rsidR="003348F3" w:rsidRDefault="003348F3">
      <w:pPr>
        <w:pStyle w:val="Paragraphedeliste"/>
        <w:ind w:left="-993"/>
        <w:rPr>
          <w:rFonts w:ascii="Ubuntu Light" w:hAnsi="Ubuntu Light"/>
          <w:b/>
          <w:bCs/>
          <w:sz w:val="48"/>
          <w:szCs w:val="48"/>
        </w:rPr>
      </w:pPr>
    </w:p>
    <w:p w14:paraId="6D1606EF" w14:textId="77777777" w:rsidR="003348F3" w:rsidRDefault="003348F3">
      <w:pPr>
        <w:pStyle w:val="Paragraphedeliste"/>
        <w:ind w:left="-993"/>
        <w:rPr>
          <w:rFonts w:ascii="Ubuntu Light" w:hAnsi="Ubuntu Light"/>
          <w:b/>
          <w:bCs/>
          <w:sz w:val="48"/>
          <w:szCs w:val="48"/>
        </w:rPr>
      </w:pPr>
    </w:p>
    <w:p w14:paraId="6D1606F0" w14:textId="77777777" w:rsidR="003348F3" w:rsidRDefault="003348F3">
      <w:pPr>
        <w:pStyle w:val="Paragraphedeliste"/>
        <w:ind w:left="-993"/>
        <w:rPr>
          <w:rFonts w:ascii="Ubuntu Light" w:hAnsi="Ubuntu Light"/>
          <w:b/>
          <w:bCs/>
          <w:sz w:val="48"/>
          <w:szCs w:val="48"/>
        </w:rPr>
      </w:pPr>
    </w:p>
    <w:p w14:paraId="6D1606F1" w14:textId="77777777" w:rsidR="003348F3" w:rsidRDefault="003348F3">
      <w:pPr>
        <w:pStyle w:val="Paragraphedeliste"/>
        <w:ind w:left="-993"/>
        <w:rPr>
          <w:rFonts w:ascii="Ubuntu Light" w:hAnsi="Ubuntu Light"/>
          <w:b/>
          <w:bCs/>
          <w:sz w:val="48"/>
          <w:szCs w:val="48"/>
        </w:rPr>
      </w:pPr>
    </w:p>
    <w:p w14:paraId="6D1606F2" w14:textId="77777777" w:rsidR="003348F3" w:rsidRDefault="00986693">
      <w:pPr>
        <w:pStyle w:val="Paragraphedeliste"/>
        <w:ind w:left="-993"/>
      </w:pPr>
      <w:r>
        <w:rPr>
          <w:rFonts w:ascii="Ubuntu Light" w:hAnsi="Ubuntu Light"/>
          <w:b/>
          <w:bCs/>
          <w:noProof/>
          <w:sz w:val="48"/>
          <w:szCs w:val="48"/>
        </w:rPr>
        <w:lastRenderedPageBreak/>
        <w:drawing>
          <wp:inline distT="0" distB="0" distL="0" distR="0" wp14:anchorId="6D1606E8" wp14:editId="6D1606E9">
            <wp:extent cx="7192368" cy="4337182"/>
            <wp:effectExtent l="0" t="0" r="8532" b="6218"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2368" cy="43371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D1606F3" w14:textId="77777777" w:rsidR="003348F3" w:rsidRDefault="003348F3">
      <w:pPr>
        <w:pStyle w:val="Paragraphedeliste"/>
        <w:ind w:left="-993"/>
        <w:rPr>
          <w:rFonts w:ascii="Ubuntu Light" w:hAnsi="Ubuntu Light"/>
          <w:b/>
          <w:bCs/>
          <w:sz w:val="48"/>
          <w:szCs w:val="48"/>
        </w:rPr>
      </w:pPr>
    </w:p>
    <w:p w14:paraId="6D1606F4" w14:textId="77777777" w:rsidR="003348F3" w:rsidRDefault="00986693">
      <w:pPr>
        <w:pStyle w:val="Paragraphedeliste"/>
        <w:ind w:left="-993"/>
      </w:pPr>
      <w:r>
        <w:rPr>
          <w:rFonts w:ascii="Ubuntu Light" w:hAnsi="Ubuntu Light"/>
          <w:b/>
          <w:bCs/>
          <w:noProof/>
          <w:sz w:val="48"/>
          <w:szCs w:val="48"/>
        </w:rPr>
        <w:drawing>
          <wp:inline distT="0" distB="0" distL="0" distR="0" wp14:anchorId="6D1606EA" wp14:editId="6D1606EB">
            <wp:extent cx="7152107" cy="4073085"/>
            <wp:effectExtent l="0" t="0" r="0" b="3615"/>
            <wp:docPr id="6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52107" cy="407308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D1606F5" w14:textId="500CEA17" w:rsidR="003348F3" w:rsidRDefault="00986693">
      <w:pPr>
        <w:pStyle w:val="Paragraphedeliste"/>
        <w:ind w:left="-993"/>
      </w:pPr>
      <w:r>
        <w:rPr>
          <w:rFonts w:ascii="Ubuntu Light" w:hAnsi="Ubuntu Light"/>
          <w:b/>
          <w:bCs/>
          <w:noProof/>
          <w:sz w:val="48"/>
          <w:szCs w:val="48"/>
        </w:rPr>
        <w:lastRenderedPageBreak/>
        <w:drawing>
          <wp:inline distT="0" distB="0" distL="0" distR="0" wp14:anchorId="6D1606EC" wp14:editId="6D1606ED">
            <wp:extent cx="7141848" cy="7068824"/>
            <wp:effectExtent l="0" t="0" r="1902" b="0"/>
            <wp:docPr id="7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1848" cy="70688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A7D64FA" w14:textId="57977E85" w:rsidR="00CD40D6" w:rsidRDefault="00CD40D6">
      <w:pPr>
        <w:pStyle w:val="Paragraphedeliste"/>
        <w:ind w:left="-993"/>
      </w:pPr>
    </w:p>
    <w:p w14:paraId="69DD9AE4" w14:textId="758C1037" w:rsidR="00CD40D6" w:rsidRDefault="00CD40D6">
      <w:pPr>
        <w:pStyle w:val="Paragraphedeliste"/>
        <w:ind w:left="-993"/>
      </w:pPr>
    </w:p>
    <w:p w14:paraId="195703B2" w14:textId="3A3584ED" w:rsidR="00CD40D6" w:rsidRDefault="00CD40D6">
      <w:pPr>
        <w:pStyle w:val="Paragraphedeliste"/>
        <w:ind w:left="-993"/>
      </w:pPr>
    </w:p>
    <w:p w14:paraId="323959F5" w14:textId="5D3CC805" w:rsidR="00CD40D6" w:rsidRDefault="00CD40D6">
      <w:pPr>
        <w:pStyle w:val="Paragraphedeliste"/>
        <w:ind w:left="-993"/>
      </w:pPr>
    </w:p>
    <w:p w14:paraId="7FD2549C" w14:textId="4304DAFC" w:rsidR="00CD40D6" w:rsidRDefault="00CD40D6">
      <w:pPr>
        <w:pStyle w:val="Paragraphedeliste"/>
        <w:ind w:left="-993"/>
      </w:pPr>
    </w:p>
    <w:p w14:paraId="2C51C832" w14:textId="5879E70D" w:rsidR="00CD40D6" w:rsidRDefault="00CD40D6">
      <w:pPr>
        <w:pStyle w:val="Paragraphedeliste"/>
        <w:ind w:left="-993"/>
      </w:pPr>
    </w:p>
    <w:p w14:paraId="57A1C319" w14:textId="73C68D11" w:rsidR="00CD40D6" w:rsidRDefault="00CD40D6">
      <w:pPr>
        <w:pStyle w:val="Paragraphedeliste"/>
        <w:ind w:left="-993"/>
      </w:pPr>
    </w:p>
    <w:p w14:paraId="231EB01A" w14:textId="6B5690B6" w:rsidR="00CD40D6" w:rsidRDefault="00CD40D6">
      <w:pPr>
        <w:pStyle w:val="Paragraphedeliste"/>
        <w:ind w:left="-993"/>
      </w:pPr>
    </w:p>
    <w:p w14:paraId="3A4E7B5B" w14:textId="6FDF18CA" w:rsidR="00CD40D6" w:rsidRDefault="00CD40D6">
      <w:pPr>
        <w:pStyle w:val="Paragraphedeliste"/>
        <w:ind w:left="-993"/>
      </w:pPr>
    </w:p>
    <w:p w14:paraId="5CC6E934" w14:textId="4684AFDB" w:rsidR="00CD40D6" w:rsidRDefault="00146B40">
      <w:pPr>
        <w:pStyle w:val="Paragraphedeliste"/>
        <w:ind w:left="-993"/>
      </w:pPr>
      <w:r w:rsidRPr="00146B40">
        <w:lastRenderedPageBreak/>
        <w:drawing>
          <wp:inline distT="0" distB="0" distL="0" distR="0" wp14:anchorId="46AD58A9" wp14:editId="59A5BE5C">
            <wp:extent cx="6849008" cy="4667416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78322" cy="468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35A1" w14:textId="25254FDC" w:rsidR="00146B40" w:rsidRDefault="00146B40">
      <w:pPr>
        <w:pStyle w:val="Paragraphedeliste"/>
        <w:ind w:left="-993"/>
      </w:pPr>
    </w:p>
    <w:p w14:paraId="237573D4" w14:textId="6BE95BBD" w:rsidR="00146B40" w:rsidRDefault="00146B40">
      <w:pPr>
        <w:pStyle w:val="Paragraphedeliste"/>
        <w:ind w:left="-993"/>
      </w:pPr>
    </w:p>
    <w:p w14:paraId="727145B0" w14:textId="4CD7D976" w:rsidR="00146B40" w:rsidRDefault="00146B40">
      <w:pPr>
        <w:pStyle w:val="Paragraphedeliste"/>
        <w:ind w:left="-993"/>
      </w:pPr>
      <w:r>
        <w:t>Mission III</w:t>
      </w:r>
    </w:p>
    <w:p w14:paraId="0FBE6BA5" w14:textId="17346260" w:rsidR="00002306" w:rsidRDefault="00002306">
      <w:pPr>
        <w:pStyle w:val="Paragraphedeliste"/>
        <w:ind w:left="-993"/>
      </w:pPr>
    </w:p>
    <w:p w14:paraId="4FAEB0A6" w14:textId="45FFB465" w:rsidR="00002306" w:rsidRDefault="00002306">
      <w:pPr>
        <w:pStyle w:val="Paragraphedeliste"/>
        <w:ind w:left="-993"/>
      </w:pPr>
      <w:r>
        <w:t>Les maladies produisent par le mauvais accès à l’eau potable on l’observe dans les pays pauvres et sous développé ou dans les zones qui connait une instabilité politique.</w:t>
      </w:r>
    </w:p>
    <w:p w14:paraId="58EA21B0" w14:textId="291B4085" w:rsidR="00146B40" w:rsidRDefault="00146B40">
      <w:pPr>
        <w:pStyle w:val="Paragraphedeliste"/>
        <w:ind w:left="-993"/>
      </w:pPr>
    </w:p>
    <w:p w14:paraId="1586F128" w14:textId="1E7D83BA" w:rsidR="00146B40" w:rsidRDefault="00146B40">
      <w:pPr>
        <w:pStyle w:val="Paragraphedeliste"/>
        <w:ind w:left="-993"/>
      </w:pPr>
      <w:r w:rsidRPr="00146B40">
        <w:lastRenderedPageBreak/>
        <w:drawing>
          <wp:inline distT="0" distB="0" distL="0" distR="0" wp14:anchorId="367CAAC5" wp14:editId="246053D9">
            <wp:extent cx="7082370" cy="4142630"/>
            <wp:effectExtent l="0" t="0" r="4445" b="0"/>
            <wp:docPr id="9" name="Image 9" descr="Une image contenant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car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11757" cy="415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2C85" w14:textId="563FBBC3" w:rsidR="00146B40" w:rsidRDefault="00146B40">
      <w:pPr>
        <w:pStyle w:val="Paragraphedeliste"/>
        <w:ind w:left="-993"/>
      </w:pPr>
    </w:p>
    <w:p w14:paraId="661312B0" w14:textId="331E6671" w:rsidR="00146B40" w:rsidRDefault="00146B40">
      <w:pPr>
        <w:pStyle w:val="Paragraphedeliste"/>
        <w:ind w:left="-993"/>
      </w:pPr>
      <w:r w:rsidRPr="00146B40">
        <w:drawing>
          <wp:inline distT="0" distB="0" distL="0" distR="0" wp14:anchorId="75AC0975" wp14:editId="0D5C9074">
            <wp:extent cx="7044690" cy="3856383"/>
            <wp:effectExtent l="0" t="0" r="381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59706" cy="386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CEA6" w14:textId="0DA088BB" w:rsidR="00146B40" w:rsidRDefault="00146B40">
      <w:pPr>
        <w:pStyle w:val="Paragraphedeliste"/>
        <w:ind w:left="-993"/>
      </w:pPr>
    </w:p>
    <w:p w14:paraId="62AA19EA" w14:textId="01F63D92" w:rsidR="00146B40" w:rsidRDefault="00146B40">
      <w:pPr>
        <w:pStyle w:val="Paragraphedeliste"/>
        <w:ind w:left="-993"/>
      </w:pPr>
      <w:r w:rsidRPr="00146B40">
        <w:lastRenderedPageBreak/>
        <w:drawing>
          <wp:inline distT="0" distB="0" distL="0" distR="0" wp14:anchorId="676AE549" wp14:editId="13FA3CAC">
            <wp:extent cx="7195931" cy="4039779"/>
            <wp:effectExtent l="0" t="0" r="508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6761" cy="404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CE86" w14:textId="7393C544" w:rsidR="00146B40" w:rsidRDefault="00146B40">
      <w:pPr>
        <w:pStyle w:val="Paragraphedeliste"/>
        <w:ind w:left="-993"/>
      </w:pPr>
    </w:p>
    <w:p w14:paraId="0703C9B4" w14:textId="375DA594" w:rsidR="00146B40" w:rsidRDefault="00146B40">
      <w:pPr>
        <w:pStyle w:val="Paragraphedeliste"/>
        <w:ind w:left="-993"/>
      </w:pPr>
    </w:p>
    <w:p w14:paraId="1EA5F888" w14:textId="603C441C" w:rsidR="00146B40" w:rsidRDefault="00146B40">
      <w:pPr>
        <w:pStyle w:val="Paragraphedeliste"/>
        <w:ind w:left="-993"/>
      </w:pPr>
    </w:p>
    <w:p w14:paraId="030DC3B0" w14:textId="4218DE6D" w:rsidR="00146B40" w:rsidRDefault="00146B40">
      <w:pPr>
        <w:pStyle w:val="Paragraphedeliste"/>
        <w:ind w:left="-993"/>
      </w:pPr>
    </w:p>
    <w:p w14:paraId="4F19CAE0" w14:textId="2B88C499" w:rsidR="00146B40" w:rsidRDefault="00146B40">
      <w:pPr>
        <w:pStyle w:val="Paragraphedeliste"/>
        <w:ind w:left="-993"/>
      </w:pPr>
    </w:p>
    <w:p w14:paraId="38EAF787" w14:textId="2926B6A2" w:rsidR="00146B40" w:rsidRDefault="00146B40">
      <w:pPr>
        <w:pStyle w:val="Paragraphedeliste"/>
        <w:ind w:left="-993"/>
      </w:pPr>
    </w:p>
    <w:p w14:paraId="4D392E5B" w14:textId="25B43A2B" w:rsidR="00146B40" w:rsidRDefault="00146B40">
      <w:pPr>
        <w:pStyle w:val="Paragraphedeliste"/>
        <w:ind w:left="-993"/>
      </w:pPr>
    </w:p>
    <w:p w14:paraId="0E2846AF" w14:textId="3A2C70DB" w:rsidR="00146B40" w:rsidRDefault="00146B40">
      <w:pPr>
        <w:pStyle w:val="Paragraphedeliste"/>
        <w:ind w:left="-993"/>
      </w:pPr>
    </w:p>
    <w:p w14:paraId="55F24DC2" w14:textId="4B9E0143" w:rsidR="00146B40" w:rsidRDefault="00146B40">
      <w:pPr>
        <w:pStyle w:val="Paragraphedeliste"/>
        <w:ind w:left="-993"/>
      </w:pPr>
    </w:p>
    <w:p w14:paraId="07A355DD" w14:textId="11333B6A" w:rsidR="00146B40" w:rsidRDefault="00E97514">
      <w:pPr>
        <w:pStyle w:val="Paragraphedeliste"/>
        <w:ind w:left="-993"/>
      </w:pPr>
      <w:r w:rsidRPr="00E97514">
        <w:lastRenderedPageBreak/>
        <w:drawing>
          <wp:inline distT="0" distB="0" distL="0" distR="0" wp14:anchorId="3383A9D3" wp14:editId="64259788">
            <wp:extent cx="7155703" cy="4269851"/>
            <wp:effectExtent l="0" t="0" r="7620" b="0"/>
            <wp:docPr id="12" name="Image 12" descr="Une image contenant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car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76472" cy="428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0069" w14:textId="0ACBB11C" w:rsidR="00E97514" w:rsidRDefault="00E97514">
      <w:pPr>
        <w:pStyle w:val="Paragraphedeliste"/>
        <w:ind w:left="-993"/>
      </w:pPr>
    </w:p>
    <w:p w14:paraId="4356477A" w14:textId="029B9B7D" w:rsidR="00E97514" w:rsidRDefault="00E97514">
      <w:pPr>
        <w:pStyle w:val="Paragraphedeliste"/>
        <w:ind w:left="-993"/>
      </w:pPr>
      <w:r w:rsidRPr="00E97514">
        <w:drawing>
          <wp:inline distT="0" distB="0" distL="0" distR="0" wp14:anchorId="1B644AA2" wp14:editId="21ACF0B9">
            <wp:extent cx="6921103" cy="384048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9600" cy="385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B951" w14:textId="31DA2707" w:rsidR="00E97514" w:rsidRDefault="00E97514">
      <w:pPr>
        <w:pStyle w:val="Paragraphedeliste"/>
        <w:ind w:left="-993"/>
      </w:pPr>
    </w:p>
    <w:p w14:paraId="191816C8" w14:textId="16B8AC9D" w:rsidR="00E97514" w:rsidRDefault="00E97514">
      <w:pPr>
        <w:pStyle w:val="Paragraphedeliste"/>
        <w:ind w:left="-993"/>
      </w:pPr>
      <w:r>
        <w:t xml:space="preserve">La stabilité politique à un rôle décisif au niveau de l’accès à l’eau potable est les problèmes de santé lié </w:t>
      </w:r>
    </w:p>
    <w:p w14:paraId="347B54F3" w14:textId="7A76B11C" w:rsidR="00E97514" w:rsidRDefault="00E97514">
      <w:pPr>
        <w:pStyle w:val="Paragraphedeliste"/>
        <w:ind w:left="-993"/>
      </w:pPr>
    </w:p>
    <w:p w14:paraId="36758046" w14:textId="54C6D612" w:rsidR="00E97514" w:rsidRDefault="00E97514">
      <w:pPr>
        <w:pStyle w:val="Paragraphedeliste"/>
        <w:ind w:left="-993"/>
      </w:pPr>
    </w:p>
    <w:p w14:paraId="6B0F45CE" w14:textId="43F5E4CD" w:rsidR="00E97514" w:rsidRDefault="00E97514">
      <w:pPr>
        <w:pStyle w:val="Paragraphedeliste"/>
        <w:ind w:left="-993"/>
      </w:pPr>
    </w:p>
    <w:p w14:paraId="4B5754C7" w14:textId="705C3AFE" w:rsidR="00E97514" w:rsidRDefault="00E97514">
      <w:pPr>
        <w:pStyle w:val="Paragraphedeliste"/>
        <w:ind w:left="-993"/>
      </w:pPr>
    </w:p>
    <w:p w14:paraId="1D502746" w14:textId="26FF6BCB" w:rsidR="00E97514" w:rsidRDefault="00E97514">
      <w:pPr>
        <w:pStyle w:val="Paragraphedeliste"/>
        <w:ind w:left="-993"/>
      </w:pPr>
    </w:p>
    <w:p w14:paraId="2FD7098A" w14:textId="6795AED9" w:rsidR="00E97514" w:rsidRDefault="00E97514">
      <w:pPr>
        <w:pStyle w:val="Paragraphedeliste"/>
        <w:ind w:left="-993"/>
      </w:pPr>
    </w:p>
    <w:p w14:paraId="7461B21D" w14:textId="6E6ECEAB" w:rsidR="00E97514" w:rsidRDefault="00E97514">
      <w:pPr>
        <w:pStyle w:val="Paragraphedeliste"/>
        <w:ind w:left="-993"/>
      </w:pPr>
      <w:r w:rsidRPr="00E97514">
        <w:lastRenderedPageBreak/>
        <w:drawing>
          <wp:inline distT="0" distB="0" distL="0" distR="0" wp14:anchorId="2BFB58E1" wp14:editId="120A49A4">
            <wp:extent cx="7209155" cy="4675367"/>
            <wp:effectExtent l="0" t="0" r="0" b="0"/>
            <wp:docPr id="14" name="Image 14" descr="Une image contenant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car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27995" cy="468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514" w:rsidSect="00146B40">
      <w:pgSz w:w="11906" w:h="16838"/>
      <w:pgMar w:top="709" w:right="1417" w:bottom="709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606F2" w14:textId="77777777" w:rsidR="00000000" w:rsidRDefault="00986693">
      <w:pPr>
        <w:spacing w:after="0" w:line="240" w:lineRule="auto"/>
      </w:pPr>
      <w:r>
        <w:separator/>
      </w:r>
    </w:p>
  </w:endnote>
  <w:endnote w:type="continuationSeparator" w:id="0">
    <w:p w14:paraId="6D1606F4" w14:textId="77777777" w:rsidR="00000000" w:rsidRDefault="009866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606EE" w14:textId="77777777" w:rsidR="00000000" w:rsidRDefault="00986693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6D1606F0" w14:textId="77777777" w:rsidR="00000000" w:rsidRDefault="009866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227C89"/>
    <w:multiLevelType w:val="multilevel"/>
    <w:tmpl w:val="CC208672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18811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3348F3"/>
    <w:rsid w:val="00002306"/>
    <w:rsid w:val="00146B40"/>
    <w:rsid w:val="003348F3"/>
    <w:rsid w:val="00986693"/>
    <w:rsid w:val="00CD40D6"/>
    <w:rsid w:val="00E97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606E0"/>
  <w15:docId w15:val="{38135483-0895-41D0-B2DB-8E8B1D5FC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fr-FR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38DD8BE6E7E444BA2FA5BE06551933" ma:contentTypeVersion="12" ma:contentTypeDescription="Crée un document." ma:contentTypeScope="" ma:versionID="28e1df20fa17a836166fd1b4fa456749">
  <xsd:schema xmlns:xsd="http://www.w3.org/2001/XMLSchema" xmlns:xs="http://www.w3.org/2001/XMLSchema" xmlns:p="http://schemas.microsoft.com/office/2006/metadata/properties" xmlns:ns3="e6b24d57-1f0e-4c2f-9d30-4283d549a8b1" xmlns:ns4="f3070fe9-043d-4bba-b66e-f0b86d33b522" targetNamespace="http://schemas.microsoft.com/office/2006/metadata/properties" ma:root="true" ma:fieldsID="313cb8c4f5ad79614521491f0e93e196" ns3:_="" ns4:_="">
    <xsd:import namespace="e6b24d57-1f0e-4c2f-9d30-4283d549a8b1"/>
    <xsd:import namespace="f3070fe9-043d-4bba-b66e-f0b86d33b5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b24d57-1f0e-4c2f-9d30-4283d549a8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070fe9-043d-4bba-b66e-f0b86d33b522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91FA757-2EFF-4814-A894-8CFF75F402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b24d57-1f0e-4c2f-9d30-4283d549a8b1"/>
    <ds:schemaRef ds:uri="f3070fe9-043d-4bba-b66e-f0b86d33b5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ED1052-01C0-4B4E-AE32-281D7FFFDE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F645B9-1DED-4426-BAD8-AD6B53F315AA}">
  <ds:schemaRefs>
    <ds:schemaRef ds:uri="http://purl.org/dc/elements/1.1/"/>
    <ds:schemaRef ds:uri="http://schemas.microsoft.com/office/2006/documentManagement/types"/>
    <ds:schemaRef ds:uri="e6b24d57-1f0e-4c2f-9d30-4283d549a8b1"/>
    <ds:schemaRef ds:uri="f3070fe9-043d-4bba-b66e-f0b86d33b522"/>
    <ds:schemaRef ds:uri="http://www.w3.org/XML/1998/namespace"/>
    <ds:schemaRef ds:uri="http://schemas.microsoft.com/office/2006/metadata/properties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59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ELASKRI</dc:creator>
  <dc:description/>
  <cp:lastModifiedBy>Youssef ELASKRI</cp:lastModifiedBy>
  <cp:revision>2</cp:revision>
  <dcterms:created xsi:type="dcterms:W3CDTF">2022-06-27T12:33:00Z</dcterms:created>
  <dcterms:modified xsi:type="dcterms:W3CDTF">2022-06-27T12:33:00Z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0x0101007838DD8BE6E7E444BA2FA5BE06551933</vt:lpwstr>
  </property>
</Properties>
</file>